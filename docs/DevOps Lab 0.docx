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CEBB" w14:textId="3BD5CCE3" w:rsidR="006A6036" w:rsidRDefault="009169B7" w:rsidP="009169B7">
      <w:pPr>
        <w:jc w:val="center"/>
      </w:pPr>
      <w:r>
        <w:t>DevOps Lab 0</w:t>
      </w:r>
    </w:p>
    <w:p w14:paraId="778668C1" w14:textId="77777777" w:rsidR="009169B7" w:rsidRDefault="009169B7" w:rsidP="009169B7"/>
    <w:p w14:paraId="5B9D50C3" w14:textId="39DF5569" w:rsidR="009169B7" w:rsidRDefault="009169B7" w:rsidP="009169B7">
      <w:r w:rsidRPr="009169B7">
        <w:drawing>
          <wp:inline distT="0" distB="0" distL="0" distR="0" wp14:anchorId="47DC6992" wp14:editId="642B37D4">
            <wp:extent cx="5943600" cy="2679700"/>
            <wp:effectExtent l="0" t="0" r="0" b="6350"/>
            <wp:docPr id="91551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C67C" w14:textId="77777777" w:rsidR="00616337" w:rsidRDefault="00616337"/>
    <w:p w14:paraId="5ED941C3" w14:textId="72DBECB3" w:rsidR="00B23180" w:rsidRDefault="004F51AB" w:rsidP="00356D45">
      <w:r w:rsidRPr="004F51AB">
        <w:drawing>
          <wp:inline distT="0" distB="0" distL="0" distR="0" wp14:anchorId="7A1475E7" wp14:editId="31DD1DB6">
            <wp:extent cx="5943600" cy="3004185"/>
            <wp:effectExtent l="0" t="0" r="0" b="5715"/>
            <wp:docPr id="12105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5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7E9B" w14:textId="77777777" w:rsidR="004F51AB" w:rsidRDefault="004F51AB" w:rsidP="00356D45"/>
    <w:p w14:paraId="1C771628" w14:textId="77777777" w:rsidR="00B35F0B" w:rsidRDefault="00B35F0B" w:rsidP="00356D45"/>
    <w:p w14:paraId="6738806E" w14:textId="70F7086C" w:rsidR="00B35F0B" w:rsidRDefault="00B35F0B" w:rsidP="00356D45">
      <w:r>
        <w:lastRenderedPageBreak/>
        <w:t>Via “Source Control”, we can find this graph</w:t>
      </w:r>
    </w:p>
    <w:p w14:paraId="070065C2" w14:textId="1F99B81A" w:rsidR="004F51AB" w:rsidRPr="0084109E" w:rsidRDefault="00B35F0B" w:rsidP="00356D45">
      <w:r w:rsidRPr="00B35F0B">
        <w:drawing>
          <wp:inline distT="0" distB="0" distL="0" distR="0" wp14:anchorId="3857FB62" wp14:editId="69DCAB06">
            <wp:extent cx="5943600" cy="3858895"/>
            <wp:effectExtent l="0" t="0" r="0" b="8255"/>
            <wp:docPr id="20074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6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1AB" w:rsidRPr="0084109E" w:rsidSect="00E830EA">
      <w:footerReference w:type="default" r:id="rId10"/>
      <w:headerReference w:type="first" r:id="rId11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D52E" w14:textId="77777777" w:rsidR="00384AFF" w:rsidRDefault="00384AFF" w:rsidP="00356D45">
      <w:pPr>
        <w:spacing w:after="0" w:line="240" w:lineRule="auto"/>
      </w:pPr>
      <w:r>
        <w:separator/>
      </w:r>
    </w:p>
  </w:endnote>
  <w:endnote w:type="continuationSeparator" w:id="0">
    <w:p w14:paraId="266F0BAA" w14:textId="77777777" w:rsidR="00384AFF" w:rsidRDefault="00384AFF" w:rsidP="0035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57CA" w14:textId="77777777" w:rsidR="00E20314" w:rsidRDefault="00E20314" w:rsidP="00E20314">
    <w:pPr>
      <w:tabs>
        <w:tab w:val="left" w:pos="2843"/>
      </w:tabs>
      <w:jc w:val="center"/>
      <w:rPr>
        <w:sz w:val="18"/>
        <w:szCs w:val="18"/>
      </w:rPr>
    </w:pPr>
  </w:p>
  <w:p w14:paraId="65DFA10B" w14:textId="77777777" w:rsidR="00E830EA" w:rsidRPr="00B529E6" w:rsidRDefault="00E830EA" w:rsidP="00E20314">
    <w:pPr>
      <w:tabs>
        <w:tab w:val="left" w:pos="2843"/>
      </w:tabs>
      <w:jc w:val="center"/>
      <w:rPr>
        <w:color w:val="BFBFBF" w:themeColor="background1" w:themeShade="BF"/>
        <w:sz w:val="18"/>
        <w:szCs w:val="18"/>
      </w:rPr>
    </w:pPr>
    <w:r w:rsidRPr="00B529E6">
      <w:rPr>
        <w:color w:val="BFBFBF" w:themeColor="background1" w:themeShade="BF"/>
        <w:sz w:val="18"/>
        <w:szCs w:val="18"/>
      </w:rPr>
      <w:t>OMKAAR CHAKRABORTY</w:t>
    </w:r>
  </w:p>
  <w:p w14:paraId="4F3219D5" w14:textId="77777777" w:rsidR="00E830EA" w:rsidRPr="00B529E6" w:rsidRDefault="00E830EA" w:rsidP="001A3282">
    <w:pPr>
      <w:tabs>
        <w:tab w:val="left" w:pos="2843"/>
      </w:tabs>
      <w:jc w:val="center"/>
      <w:rPr>
        <w:color w:val="BFBFBF" w:themeColor="background1" w:themeShade="BF"/>
        <w:sz w:val="18"/>
        <w:szCs w:val="18"/>
      </w:rPr>
    </w:pPr>
    <w:r w:rsidRPr="00B529E6">
      <w:rPr>
        <w:color w:val="BFBFBF" w:themeColor="background1" w:themeShade="BF"/>
        <w:sz w:val="18"/>
        <w:szCs w:val="18"/>
      </w:rPr>
      <w:t xml:space="preserve">2547237 </w:t>
    </w:r>
    <w:r w:rsidR="001A3282">
      <w:rPr>
        <w:color w:val="BFBFBF" w:themeColor="background1" w:themeShade="BF"/>
        <w:sz w:val="18"/>
        <w:szCs w:val="18"/>
      </w:rPr>
      <w:t>5</w:t>
    </w:r>
    <w:r w:rsidRPr="00B529E6">
      <w:rPr>
        <w:color w:val="BFBFBF" w:themeColor="background1" w:themeShade="BF"/>
        <w:sz w:val="18"/>
        <w:szCs w:val="18"/>
      </w:rPr>
      <w:t>MCA</w:t>
    </w:r>
    <w:r w:rsidR="00D57169">
      <w:rPr>
        <w:color w:val="BFBFBF" w:themeColor="background1" w:themeShade="BF"/>
        <w:sz w:val="18"/>
        <w:szCs w:val="18"/>
      </w:rPr>
      <w:t>-</w:t>
    </w:r>
    <w:r w:rsidRPr="00B529E6">
      <w:rPr>
        <w:color w:val="BFBFBF" w:themeColor="background1" w:themeShade="BF"/>
        <w:sz w:val="18"/>
        <w:szCs w:val="18"/>
      </w:rPr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764BF" w14:textId="77777777" w:rsidR="00384AFF" w:rsidRDefault="00384AFF" w:rsidP="00356D45">
      <w:pPr>
        <w:spacing w:after="0" w:line="240" w:lineRule="auto"/>
      </w:pPr>
      <w:r>
        <w:separator/>
      </w:r>
    </w:p>
  </w:footnote>
  <w:footnote w:type="continuationSeparator" w:id="0">
    <w:p w14:paraId="6C11CE38" w14:textId="77777777" w:rsidR="00384AFF" w:rsidRDefault="00384AFF" w:rsidP="00356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236"/>
      <w:gridCol w:w="2538"/>
      <w:gridCol w:w="3586"/>
    </w:tblGrid>
    <w:tr w:rsidR="0006112A" w:rsidRPr="001E396E" w14:paraId="71D265EB" w14:textId="77777777" w:rsidTr="00F16395">
      <w:tc>
        <w:tcPr>
          <w:tcW w:w="3236" w:type="dxa"/>
          <w:tcBorders>
            <w:top w:val="nil"/>
            <w:left w:val="nil"/>
            <w:bottom w:val="nil"/>
            <w:right w:val="nil"/>
          </w:tcBorders>
        </w:tcPr>
        <w:p w14:paraId="71DA2295" w14:textId="77777777" w:rsidR="0006112A" w:rsidRPr="001E396E" w:rsidRDefault="0006112A" w:rsidP="0006112A">
          <w:pPr>
            <w:tabs>
              <w:tab w:val="left" w:pos="2843"/>
            </w:tabs>
            <w:spacing w:after="160" w:line="278" w:lineRule="auto"/>
          </w:pPr>
          <w:r w:rsidRPr="001E396E">
            <w:t>OMKAAR CHAKRABORTY</w:t>
          </w:r>
          <w:r>
            <w:tab/>
          </w:r>
        </w:p>
        <w:p w14:paraId="586D9A40" w14:textId="77777777" w:rsidR="0006112A" w:rsidRPr="001E396E" w:rsidRDefault="0006112A" w:rsidP="0006112A">
          <w:pPr>
            <w:spacing w:after="160" w:line="278" w:lineRule="auto"/>
          </w:pPr>
          <w:r w:rsidRPr="001E396E">
            <w:t xml:space="preserve">2547237 </w:t>
          </w:r>
          <w:r w:rsidR="001A3282">
            <w:t>5</w:t>
          </w:r>
          <w:r w:rsidRPr="001E396E">
            <w:t>MCA</w:t>
          </w:r>
          <w:r w:rsidR="00D57169">
            <w:t>-</w:t>
          </w:r>
          <w:r w:rsidRPr="001E396E">
            <w:t>B</w:t>
          </w:r>
          <w:r w:rsidRPr="001E396E">
            <w:tab/>
          </w:r>
        </w:p>
        <w:p w14:paraId="7FC36748" w14:textId="77777777" w:rsidR="0006112A" w:rsidRPr="001E396E" w:rsidRDefault="0006112A" w:rsidP="0006112A">
          <w:pPr>
            <w:spacing w:after="160" w:line="278" w:lineRule="auto"/>
          </w:pPr>
        </w:p>
      </w:tc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0ECBA666" w14:textId="35BB5984" w:rsidR="00E75558" w:rsidRPr="00356D45" w:rsidRDefault="00E75558" w:rsidP="00E75558">
          <w:pPr>
            <w:jc w:val="center"/>
            <w:rPr>
              <w:b/>
              <w:bCs/>
              <w:sz w:val="36"/>
              <w:szCs w:val="36"/>
              <w:u w:val="single"/>
            </w:rPr>
          </w:pPr>
          <w:r>
            <w:rPr>
              <w:b/>
              <w:bCs/>
              <w:sz w:val="36"/>
              <w:szCs w:val="36"/>
              <w:u w:val="single"/>
            </w:rPr>
            <w:t xml:space="preserve">DevOps </w:t>
          </w:r>
          <w:r w:rsidR="0006112A" w:rsidRPr="00356D45">
            <w:rPr>
              <w:b/>
              <w:bCs/>
              <w:sz w:val="36"/>
              <w:szCs w:val="36"/>
              <w:u w:val="single"/>
            </w:rPr>
            <w:t xml:space="preserve">LAB </w:t>
          </w:r>
          <w:r>
            <w:rPr>
              <w:b/>
              <w:bCs/>
              <w:sz w:val="36"/>
              <w:szCs w:val="36"/>
              <w:u w:val="single"/>
            </w:rPr>
            <w:t>0</w:t>
          </w:r>
        </w:p>
        <w:p w14:paraId="66F57EF5" w14:textId="77777777" w:rsidR="0006112A" w:rsidRPr="001E396E" w:rsidRDefault="0006112A" w:rsidP="0006112A">
          <w:pPr>
            <w:rPr>
              <w:noProof/>
            </w:rPr>
          </w:pPr>
        </w:p>
      </w:tc>
      <w:tc>
        <w:tcPr>
          <w:tcW w:w="3586" w:type="dxa"/>
          <w:tcBorders>
            <w:top w:val="nil"/>
            <w:left w:val="nil"/>
            <w:bottom w:val="nil"/>
            <w:right w:val="nil"/>
          </w:tcBorders>
          <w:hideMark/>
        </w:tcPr>
        <w:p w14:paraId="73146E25" w14:textId="77777777" w:rsidR="0006112A" w:rsidRPr="001E396E" w:rsidRDefault="0006112A" w:rsidP="0006112A">
          <w:pPr>
            <w:spacing w:after="160" w:line="278" w:lineRule="auto"/>
          </w:pPr>
          <w:r w:rsidRPr="001E396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AB79134" wp14:editId="2F4A4358">
                <wp:simplePos x="0" y="0"/>
                <wp:positionH relativeFrom="column">
                  <wp:posOffset>1506220</wp:posOffset>
                </wp:positionH>
                <wp:positionV relativeFrom="paragraph">
                  <wp:posOffset>635</wp:posOffset>
                </wp:positionV>
                <wp:extent cx="1381125" cy="554355"/>
                <wp:effectExtent l="0" t="0" r="9525" b="0"/>
                <wp:wrapSquare wrapText="bothSides"/>
                <wp:docPr id="1861985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554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F9CD88A" w14:textId="77777777" w:rsidR="0006112A" w:rsidRDefault="0006112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65D6F" wp14:editId="423B5CB1">
              <wp:simplePos x="0" y="0"/>
              <wp:positionH relativeFrom="column">
                <wp:posOffset>-57150</wp:posOffset>
              </wp:positionH>
              <wp:positionV relativeFrom="paragraph">
                <wp:posOffset>-238760</wp:posOffset>
              </wp:positionV>
              <wp:extent cx="6076950" cy="0"/>
              <wp:effectExtent l="0" t="0" r="0" b="0"/>
              <wp:wrapNone/>
              <wp:docPr id="147945502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69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1C619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-18.8pt" to="474pt,-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KNwmwEAAJQDAAAOAAAAZHJzL2Uyb0RvYy54bWysU9uO0zAQfUfiHyy/06QrUS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F75"/>
    <w:multiLevelType w:val="hybridMultilevel"/>
    <w:tmpl w:val="1FE4B7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710901"/>
    <w:multiLevelType w:val="hybridMultilevel"/>
    <w:tmpl w:val="3962D0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0D4530"/>
    <w:multiLevelType w:val="hybridMultilevel"/>
    <w:tmpl w:val="102CB4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2770C"/>
    <w:multiLevelType w:val="hybridMultilevel"/>
    <w:tmpl w:val="CEA4DF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DA5A75"/>
    <w:multiLevelType w:val="hybridMultilevel"/>
    <w:tmpl w:val="FA309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C4A56"/>
    <w:multiLevelType w:val="multilevel"/>
    <w:tmpl w:val="D21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07626"/>
    <w:multiLevelType w:val="hybridMultilevel"/>
    <w:tmpl w:val="B330AE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BBD5531"/>
    <w:multiLevelType w:val="hybridMultilevel"/>
    <w:tmpl w:val="13E20D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A83D09"/>
    <w:multiLevelType w:val="multilevel"/>
    <w:tmpl w:val="6910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3461D"/>
    <w:multiLevelType w:val="multilevel"/>
    <w:tmpl w:val="02A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2C7E06"/>
    <w:multiLevelType w:val="hybridMultilevel"/>
    <w:tmpl w:val="F2EA7C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4650C63"/>
    <w:multiLevelType w:val="hybridMultilevel"/>
    <w:tmpl w:val="A4CC9D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CD1275B"/>
    <w:multiLevelType w:val="multilevel"/>
    <w:tmpl w:val="D21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85FED"/>
    <w:multiLevelType w:val="hybridMultilevel"/>
    <w:tmpl w:val="AEBE2A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8575CD6"/>
    <w:multiLevelType w:val="multilevel"/>
    <w:tmpl w:val="D21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D7D6D"/>
    <w:multiLevelType w:val="multilevel"/>
    <w:tmpl w:val="452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25580"/>
    <w:multiLevelType w:val="multilevel"/>
    <w:tmpl w:val="BE1A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742462"/>
    <w:multiLevelType w:val="hybridMultilevel"/>
    <w:tmpl w:val="582E40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0770168"/>
    <w:multiLevelType w:val="hybridMultilevel"/>
    <w:tmpl w:val="2D8CDD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A2C666D"/>
    <w:multiLevelType w:val="multilevel"/>
    <w:tmpl w:val="3C7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90279"/>
    <w:multiLevelType w:val="hybridMultilevel"/>
    <w:tmpl w:val="1D2219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EFC7F0C"/>
    <w:multiLevelType w:val="multilevel"/>
    <w:tmpl w:val="3C7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F5382"/>
    <w:multiLevelType w:val="multilevel"/>
    <w:tmpl w:val="AF12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AE7FAF"/>
    <w:multiLevelType w:val="hybridMultilevel"/>
    <w:tmpl w:val="51F803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21730546">
    <w:abstractNumId w:val="16"/>
  </w:num>
  <w:num w:numId="2" w16cid:durableId="893271056">
    <w:abstractNumId w:val="18"/>
  </w:num>
  <w:num w:numId="3" w16cid:durableId="1014112634">
    <w:abstractNumId w:val="3"/>
  </w:num>
  <w:num w:numId="4" w16cid:durableId="510753242">
    <w:abstractNumId w:val="15"/>
  </w:num>
  <w:num w:numId="5" w16cid:durableId="955986143">
    <w:abstractNumId w:val="22"/>
  </w:num>
  <w:num w:numId="6" w16cid:durableId="1183125441">
    <w:abstractNumId w:val="2"/>
  </w:num>
  <w:num w:numId="7" w16cid:durableId="1012728396">
    <w:abstractNumId w:val="17"/>
  </w:num>
  <w:num w:numId="8" w16cid:durableId="676004106">
    <w:abstractNumId w:val="23"/>
  </w:num>
  <w:num w:numId="9" w16cid:durableId="1867794169">
    <w:abstractNumId w:val="4"/>
  </w:num>
  <w:num w:numId="10" w16cid:durableId="1849098457">
    <w:abstractNumId w:val="10"/>
  </w:num>
  <w:num w:numId="11" w16cid:durableId="1674645492">
    <w:abstractNumId w:val="19"/>
  </w:num>
  <w:num w:numId="12" w16cid:durableId="114256119">
    <w:abstractNumId w:val="9"/>
  </w:num>
  <w:num w:numId="13" w16cid:durableId="1211065321">
    <w:abstractNumId w:val="21"/>
  </w:num>
  <w:num w:numId="14" w16cid:durableId="2097096361">
    <w:abstractNumId w:val="12"/>
  </w:num>
  <w:num w:numId="15" w16cid:durableId="1839156968">
    <w:abstractNumId w:val="14"/>
  </w:num>
  <w:num w:numId="16" w16cid:durableId="484200813">
    <w:abstractNumId w:val="5"/>
  </w:num>
  <w:num w:numId="17" w16cid:durableId="104736633">
    <w:abstractNumId w:val="0"/>
  </w:num>
  <w:num w:numId="18" w16cid:durableId="1700661515">
    <w:abstractNumId w:val="6"/>
  </w:num>
  <w:num w:numId="19" w16cid:durableId="831027924">
    <w:abstractNumId w:val="20"/>
  </w:num>
  <w:num w:numId="20" w16cid:durableId="1676034333">
    <w:abstractNumId w:val="8"/>
  </w:num>
  <w:num w:numId="21" w16cid:durableId="1805124059">
    <w:abstractNumId w:val="13"/>
  </w:num>
  <w:num w:numId="22" w16cid:durableId="1241210793">
    <w:abstractNumId w:val="7"/>
  </w:num>
  <w:num w:numId="23" w16cid:durableId="1776170000">
    <w:abstractNumId w:val="1"/>
  </w:num>
  <w:num w:numId="24" w16cid:durableId="3388950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B7"/>
    <w:rsid w:val="0006112A"/>
    <w:rsid w:val="0006227F"/>
    <w:rsid w:val="00063989"/>
    <w:rsid w:val="000C3DCA"/>
    <w:rsid w:val="00100F78"/>
    <w:rsid w:val="00150F95"/>
    <w:rsid w:val="001A3282"/>
    <w:rsid w:val="00213ED3"/>
    <w:rsid w:val="00223EC9"/>
    <w:rsid w:val="00226E2D"/>
    <w:rsid w:val="002669E7"/>
    <w:rsid w:val="00292A8B"/>
    <w:rsid w:val="002C02B1"/>
    <w:rsid w:val="002C6F5D"/>
    <w:rsid w:val="00302C42"/>
    <w:rsid w:val="00351E8B"/>
    <w:rsid w:val="00356D45"/>
    <w:rsid w:val="00384AFF"/>
    <w:rsid w:val="00427450"/>
    <w:rsid w:val="00480066"/>
    <w:rsid w:val="004A782B"/>
    <w:rsid w:val="004B1481"/>
    <w:rsid w:val="004C44F0"/>
    <w:rsid w:val="004E5AE9"/>
    <w:rsid w:val="004F51AB"/>
    <w:rsid w:val="00585BC6"/>
    <w:rsid w:val="005A4902"/>
    <w:rsid w:val="005D660D"/>
    <w:rsid w:val="005D74CE"/>
    <w:rsid w:val="00616337"/>
    <w:rsid w:val="00630E03"/>
    <w:rsid w:val="00680785"/>
    <w:rsid w:val="006A6036"/>
    <w:rsid w:val="006E7327"/>
    <w:rsid w:val="00716400"/>
    <w:rsid w:val="00833414"/>
    <w:rsid w:val="0084109E"/>
    <w:rsid w:val="00881205"/>
    <w:rsid w:val="0088193A"/>
    <w:rsid w:val="009169B7"/>
    <w:rsid w:val="00944995"/>
    <w:rsid w:val="00964BC5"/>
    <w:rsid w:val="00A33A56"/>
    <w:rsid w:val="00AB6716"/>
    <w:rsid w:val="00B23180"/>
    <w:rsid w:val="00B276E4"/>
    <w:rsid w:val="00B35F0B"/>
    <w:rsid w:val="00B529E6"/>
    <w:rsid w:val="00B97E4B"/>
    <w:rsid w:val="00C93861"/>
    <w:rsid w:val="00CC2368"/>
    <w:rsid w:val="00D003B0"/>
    <w:rsid w:val="00D22FB7"/>
    <w:rsid w:val="00D244D1"/>
    <w:rsid w:val="00D32BED"/>
    <w:rsid w:val="00D57169"/>
    <w:rsid w:val="00D64F38"/>
    <w:rsid w:val="00D85566"/>
    <w:rsid w:val="00DC18CF"/>
    <w:rsid w:val="00DC309B"/>
    <w:rsid w:val="00DD01E2"/>
    <w:rsid w:val="00E136F8"/>
    <w:rsid w:val="00E20314"/>
    <w:rsid w:val="00E22F64"/>
    <w:rsid w:val="00E310AA"/>
    <w:rsid w:val="00E75558"/>
    <w:rsid w:val="00E830EA"/>
    <w:rsid w:val="00EA680E"/>
    <w:rsid w:val="00EB6630"/>
    <w:rsid w:val="00EC77E2"/>
    <w:rsid w:val="00FA7FE2"/>
    <w:rsid w:val="00FE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9D075"/>
  <w15:chartTrackingRefBased/>
  <w15:docId w15:val="{229F5B4B-1F5F-4C76-B521-7887E181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D45"/>
  </w:style>
  <w:style w:type="paragraph" w:styleId="Footer">
    <w:name w:val="footer"/>
    <w:basedOn w:val="Normal"/>
    <w:link w:val="FooterChar"/>
    <w:uiPriority w:val="99"/>
    <w:unhideWhenUsed/>
    <w:rsid w:val="0035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D45"/>
  </w:style>
  <w:style w:type="table" w:styleId="TableGrid">
    <w:name w:val="Table Grid"/>
    <w:basedOn w:val="TableNormal"/>
    <w:uiPriority w:val="39"/>
    <w:rsid w:val="00356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kaar\Desktop\LAB%20Temp%20T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 T5</Template>
  <TotalTime>1280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Omkaar</dc:creator>
  <cp:keywords/>
  <dc:description/>
  <cp:lastModifiedBy>omkar chakraborty</cp:lastModifiedBy>
  <cp:revision>3</cp:revision>
  <cp:lastPrinted>2025-07-27T06:55:00Z</cp:lastPrinted>
  <dcterms:created xsi:type="dcterms:W3CDTF">2026-09-07T05:35:00Z</dcterms:created>
  <dcterms:modified xsi:type="dcterms:W3CDTF">2026-09-08T03:17:00Z</dcterms:modified>
</cp:coreProperties>
</file>